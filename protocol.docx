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8080"/>
          <w:sz w:val="20"/>
          <w:szCs w:val="20"/>
        </w:rPr>
        <w:t>&lt;?</w:t>
      </w:r>
      <w:r>
        <w:rPr>
          <w:rFonts w:ascii="Courier New" w:hAnsi="Courier New" w:cs="Courier New"/>
          <w:color w:val="3F7F7F"/>
          <w:sz w:val="20"/>
          <w:szCs w:val="20"/>
        </w:rPr>
        <w:t>xml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"1.0"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encoding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"UTF-8"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standalone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"yes"</w:t>
      </w:r>
      <w:r>
        <w:rPr>
          <w:rFonts w:ascii="Courier New" w:hAnsi="Courier New" w:cs="Courier New"/>
          <w:color w:val="008080"/>
          <w:sz w:val="20"/>
          <w:szCs w:val="20"/>
        </w:rPr>
        <w:t>?&gt;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xs:schema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elementFormDefault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"qualified"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"1.0"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targetNamespace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"http://www.identisoft.net/protocol"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xmlns:tns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"http://www.identisoft.net/protocol"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xmlns:xs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"http://www.w3.org/2001/XMLSchema"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"xmlAdapter"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abstract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"true"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"master"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"tns:master"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"protocol"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"tns:protocol"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"transack"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"tns:transack"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"protocol"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"apilogin"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"tns:apiLogin"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"alarm"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"tns:alarm"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"command"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"tns:command"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"dbsearch"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"tns:dbTableSearch"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"dbupdate"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"tns:dbUpdate"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"error"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"tns:error"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"iprxmessage"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"tns:iprxMessage"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"luceneSearch"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"tns:luceneSearch"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"domain"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"tns:mapDomain4JAXB"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"transaction"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"tns:transack"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"id"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"xs:long"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"version"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"xs:double"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"apiLogin"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"error"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"tns:error"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"appname"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"login"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"password"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"error"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"desc"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"input"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"result"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"alarm"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"error"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"tns:error"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"alsq"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"altrdate"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"aldevsla"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"aldevname"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"aleventid"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"aleventname"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"alacktype"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"alackdate"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"alackmstId"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"alackname"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"alresponse"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"command"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"data"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"tns:keyValue"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maxOccurs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"unbounded"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"error"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"tns:error"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"status"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"tns:statusBase"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maxOccurs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"unbounded"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"withClause"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maxOccurs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"unbounded"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"id"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"xs:long"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"keyValue"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"key"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"value"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"statusBase"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abstract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"true"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"status"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"statusName"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"dbTableSearch"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"record"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maxOccurs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"unbounded"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"error"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"tns:error"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"withClause"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maxOccurs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"unbounded"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"id"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"xs:long"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"tableName"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"byId"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"luceneSearch"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"recordCount"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"result"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"baseDomain"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abstract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"true"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"id"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"dbUpdate"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"savedModel"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"error"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"tns:error"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"withClause"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maxOccurs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"unbounded"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"id"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"xs:long"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"result"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"iprxMessage"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"error"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"tns:error"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"command"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"message"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"fixedadd"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"timeout"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"state"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"luceneSearch"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"error"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"tns:error"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"record"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maxOccurs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"unbounded"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"withClause"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maxOccurs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"unbounded"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"tableName"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"searchTerm"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"whereClause"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"maxExpectedResults"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"orderBy"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"result"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"startIndex"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"mapDomain4JAXB"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"vAADevice"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"tns:aaDevice"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"vAAHub"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"tns:aaHub"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"vAccessGroup"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"tns:accessGroup"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"vAccessGroupAction"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"tns:accessGroupAction"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"vAccessReasonCodes"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"tns:accessReasonCodes"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"vAccessTimePattern"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"tns:accessTimePattern"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"vActionType"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"tns:actionType"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"vArea"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"tns:area"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"vAreaLocation"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"tns:areaLocation"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"vAuditActionType"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"tns:auditActionType"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"vAuditDetail"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"tns:auditDetail"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"vAuditSession"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"tns:auditSession"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"vAuditSubType"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"tns:auditSubType"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"vAuditType"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"tns:auditType"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"vBehaviorType"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"tns:behaviorType"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"vBioAddress"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"tns:bioAddress"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"vBioTemplate"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"tns:bioTemplate"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"vBioTemplateFormat"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"tns:bioTemplateFormat"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"vBioType"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"tns:bioType"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"vBioTypeFormat"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"tns:bioTypeFormat"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"vBuilding"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"tns:building"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"vCapability"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"tns:capability"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"vCapabilityRequirements"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"tns:capabilityRequirements"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"vCapabilit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yType"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"tns:capabilityType"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"vCard"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"tns:card"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"vCardBarcode"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"tns:cardBarcode"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"vCardBlock"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"tns:cardBlock"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"vCardEncoding"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"tns:cardEncoding"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"vCardEncodingData"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"tns:cardEncodingData"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"vCardEncodingType"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"tns:cardEncodingType"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"vCardFace"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"tns:cardFace"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"vCardField"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"tns:cardField"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"vCardFieldDetail"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"tns:cardFieldDetail"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"vCardFieldType"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"tns:cardFieldType"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"vCardImage"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"tns:cardImage"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"vCardSector"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"tns:cardSector"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"vCommonZone"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"tns:commonZone"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"vCommsQueue"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"tns:commsQueue"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"vCompany"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"tns:company"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"vConfiguration"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"tns:configuration"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"vConfigurationType"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"tns:configurationType"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"vController"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"tns:controller"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"vControllerBroadcast"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"tns:controllerBroadcast"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"vDatatype"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"tns:datatype"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"vDepartment"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"tns:department"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"vDevAction"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"tns:devAction"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"vDevActionDef"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"tns:devActionDef"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"vDevEventAction"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"tns:devEventAction"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"vDeviceAction"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"tns:deviceAction"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"vDeviceEvent"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"tns:deviceEvent"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"vDeviceImprox"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"tns:deviceImprox"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"vDeviceMode"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"tns:deviceMode"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"vDeviceOutput"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"tns:deviceOutput"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"vDeviceParameter"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"tns:deviceParameter"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"vDeviceParamType"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"tns:deviceParamType"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"vDeviceType"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"tns:deviceType"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"vDevInput"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"tns:devInput"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"vDevMode"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"tns:devMode"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"vDevOutMode"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"tns:devOutMode"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"vDevParam"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"tns:devParam"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"vDiscovery"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"tns:discovery"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"vDiscoveryGroup"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"tns:discoveryGroup"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"vElement"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"tns:element"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"vElementAttribute"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"tns:elementAttribute"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"vElementGroup"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"tns:elementGroup"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"vEventType"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"tns:eventType"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"vFloor"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"tns:floor"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"vHoliday"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"tns:holiday"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"vIDeviceFunction"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"tns:iDeviceFunction"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"vIDeviceType"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"tns:iDeviceType"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"vIFunctionType"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"tns:iFunctionType"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"vIp"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"tns:ip"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"vItAction"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"tns:itAction"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"vItActionType"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"tns:itActionType"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"vItConfig"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"tns:itConfig"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"vItLog"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"tns:itLog"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"vItPattern"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"tns:itPattern"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"vItPatternDaytype"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"tns:itPatternDaytype"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"vItPatternHolidays"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"tns:itPatternHolidays"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"vItPatternTimes"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"tns:itPatternTimes"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"vItRule"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"tns:itRule"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"vItRuleAction"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"tns:itRuleAction"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"vItRuleType"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"tns:itRuleType"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"vLanguage"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"tns:language"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"vLift"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"tns:lift"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"vLiftDetail"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"tns:liftDetail"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"vLiftDetailInput"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"tns:liftDetailInput"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"vLiftReader"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"tns:liftReader"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"vLiftType"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"tns:liftType"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"vLocation"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"tns:location"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"vLocationType"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"tns:locationType"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"vLongMessage"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"tns:longMessage"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"vMaster"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"tns:master"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"vMasterAsset"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"tns:masterAsset"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"vMasterDetail"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"tns:masterDetail"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"vMasterDetailGroupType"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"tns:masterDetailGroupType"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"vMasterDetailLookup"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"tns:masterDetailLookup"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"vMasterDetailType"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"tns:masterDetailType"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"vMasterDevice"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"tns:masterDevice"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"vMasterFloor"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"tns:masterFloor"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"vMasterGroup"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"tns:masterGroup"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"vMasterImage"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"tns:masterImage"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"vMasterImageType"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"tns:masterImageType"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"vMasterType"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"tns:masterType"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"vMenuGroup"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"tns:menuGroup"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"vMenuGroupItem"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"tns:menuGroupItem"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</w:t>
      </w:r>
      <w:r>
        <w:rPr>
          <w:rFonts w:ascii="Courier New" w:hAnsi="Courier New" w:cs="Courier New"/>
          <w:color w:val="7F007F"/>
          <w:sz w:val="20"/>
          <w:szCs w:val="20"/>
        </w:rPr>
        <w:t>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"vMenuItem"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"tns:menuItem"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"vModeType"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"tns:modeType"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"vNotification"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"tns:notification"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"vNotificationType"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"tns:notificationType"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"vOFunctionType"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"tns:oFunctionType"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"vProfile"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"tns:profile"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"vProfileSubType"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"tns:profileSubType"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"vProfileType"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"tns:profileType"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"vRegisteredView"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"tns:registeredView"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"vScanThis"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"tns:scanThis"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"vSearchDomain"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"tns:searchDomain"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"vSetting"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"tns:setting"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"vSettingData"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"tns:settingData"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"vSettingType"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"tns:settingType"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"vSite"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"tns:site"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"vSiteCode"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"tns:siteCode"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"vStaging"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"tns:staging"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"vTag"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"tns:tag"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"vTagEncodingType"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"tns:tagEncodingType"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"vTagType"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"tns:tagType"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"vThreatLevel"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"tns:threatLevel"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"vTimePattern"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"tns:timePattern"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"vTimePatternType"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"tns:timePatternType"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"vTimeTriggeredAction"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"tns:timeTriggeredAction"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"vTimeZone"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"tns:timeZone"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"vTour"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"tns:tour"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"vTourDetail"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"tns:tourDetail"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"vTransack"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"tns:transack"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"vTransackData"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"tns:transackData"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"vTransackStat"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"tns:transackStat"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"vTransackType"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"tns:transackType"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"vTruncationFormat"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"tns:truncationFormat"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"vUiType"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"tns:uiType"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"vUnitType"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"tns:unitType"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"vUserLogin"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"tns:userLogin"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"vVersion"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"tns:version"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"vZone"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"tns:zone"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"sMaster"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"tns:statusMaster"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"sNetwork"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"tns:statusNetwork"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"sDoor"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"tns:statusDoor"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"error"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"tns:error"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"aaDevice"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"aaHub"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"accessGroup"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"site"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"tns:site"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"area"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"tns:area"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"name"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"agNo"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"agSuspended"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"agReport"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"agStartDate"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"agEndDate"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"agsGroupNo"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"agArming"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"agDisarming"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"agAllowAccess"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"agDefault"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"agMaxCapacity"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"site"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"name"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"area"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"accessGroupAction"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"accessReasonCodes"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"name"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"accessTimePattern"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"actionType"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"areaLocation"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"auditActionType"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"auditDetail"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"auditSession"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"auditSubType"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"auditType"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"behaviorType"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"bioAddress"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"bioTemplate"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"tag"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"tns:tag"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"bioTemplateFormat"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"tns:bioTemplateFormat"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"btTemplateno"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"btTemplate"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"tag"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"tagType"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"tns:tagType"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"tagTypeUntruncated"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"tns:tagType"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"card"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"tns:card"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ref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"tns:master"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"bioTemplates"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"tns:bioTemplate"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maxOccurs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"unbounded"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"tagCode"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"tagCodeUntruncated"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"suspend"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"report"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"suspendWithAlarm"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"startDate"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"expiryDate"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"specialEvent"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"startTime"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"expiryTime"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"ordinal"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"tagIssueNo"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"tagDisplay"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"tagType"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"name"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"card"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"cardName"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"master"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"host"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"tns:master"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"tag"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"tns:tag"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maxOccurs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"unbounded"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"profile"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"tns:profile"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"company"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"tns:company"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"mastertype"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"tns:masterType"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"department"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"tns:department"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"card"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"tns:card"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"image"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"masterImageLwThumb"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maxOccurs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"unbounded"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"mastergroup"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"tns:masterGroup"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maxOccurs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"unbounded"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"masterfloor"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"tns:masterFloor"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maxOccurs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"unbounded"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"masterdetail"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"tns:masterDetail"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maxOccurs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"unbounded"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"site"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"tns:site"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"profileId"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"firstName"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"lastName"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"idnumber"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"middleName"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"suffix"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"gender"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"displayName"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"title"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"current"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"mstStartDate"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"mstExpiryDate"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"mstStartTime"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"mstExpiryTime"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"profile"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"inheritsFrom"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"tns:profile"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"profileType"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"tns:profileType"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"profileSubType"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"tns:profileSubType"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"site"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"tns:site"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"name"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"PAlias"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"PDesc"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"PSysname"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"profileType"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"name"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"profileSubType"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"name"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"company"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"name"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"masterType"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"name"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"department"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"site"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"tns:site"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"name"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"masterImage"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"masterImageType"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"tns:masterImageType"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"thumb"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"img64"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"imagetype"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"masterImageType"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"mitName"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"masterGroup"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"accessgroup"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"tns:accessGroup"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"mgStartDateTimeLocal"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"mgEndDateTimeLocal"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"masterFloor"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"floor"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"tns:floor"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"floor"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"name"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"desc"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"masterDetail"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"detailType"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"tns:masterDetailType"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"masterDetailLookup"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"tns:masterDetailLookup"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"valstring"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"valbinary"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"xs:base64Binary"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"masterDetailType"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"detailgroup"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"tns:masterDetailGroupType"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"settingType"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"tns:settingType"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"name"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"visible"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"datatype"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"ordinal"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"tooltip"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"masterDetailGroupType"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"name"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"settingType"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"masterDetailLookup"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"masterDetailType"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"tns:masterDetailType"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"site"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"tns:site"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"masterDetailLookupValue"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"masterDetailLookupOrdinal"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"bioTemplateFormat"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"btfName"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"bioType"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"bioTypeFormat"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"building"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"name"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"desc"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"capability"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"capabilityRequirements"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"capabilityType"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"cardBarcode"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"cardBlock"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"cardEncoding"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"cardEncodingData"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"cardEncodingType"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"cardFace"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"cardField"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"cardFieldDetail"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"cardFieldType"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"cardImage"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"cardSector"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"commonZone"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"name"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"commsQueue"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"configuration"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"configurationType"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"controller"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"tns:deviceImprox"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"deviceImprox"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"unitType"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"tns:unitType"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"building"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"tns:building"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"floor"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"tns:floor"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"site"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"tns:site"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"sla"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"serial"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"fixedAddr"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"name"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"position"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"ip"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"port"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"unitType"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"deviceType"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"tns:deviceType"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"name"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"desc"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"deviceType"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"name"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"desc"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"controllerBroadcast"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"datatype"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"devAction"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"devActionDef"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"devEventAction"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"deviceAction"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"deviceEvent"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"deviceMode"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"deviceOutput"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"deviceParameter"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"deviceParamType"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"devInput"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"devMode"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"devOutMode"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"devParam"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"discovery"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"unitType"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"tns:unitType"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"discoveryGroup"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"element"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"elementgroup"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"tns:elementGroup"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maxOccurs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"unbounded"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"elementGroup"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"settingType"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"tns:settingType"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"elementAttribute"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"eventType"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"alarm"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"name"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"desc"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"holiday"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"iDeviceFunction"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"iDeviceType"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"iFunctionType"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"ip"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"itAction"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"itActionType"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"itConfig"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"itLog"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"itPattern"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"itPatternDaytype"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"itPatternHolidays"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"itPatternTimes"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"itRule"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"itRuleAction"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"itRuleType"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"language"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"lift"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"accessgroup"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"tns:accessGroup"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"name"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"desc"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"liftDetail"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"liftDetailInput"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"liftReader"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"liftType"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"location"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"zone"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"tns:zone"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"name"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"zone"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"commonzone"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"tns:commonZone"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"no"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"name"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"locationType"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"name"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"longMessage"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"masterAsset"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ref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"tns:master"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"asset"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"tns:master"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"masterAssetLinkedToAsset"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"tns:masterAsset"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maxOccurs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"unbounded"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"masterLinkedAsAsset"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"tns:masterAsset"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maxOccurs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"unbounded"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"masterAssetStart"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"masterAssetExpiry"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"masterDevice"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"menuGroup"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"menuGroupItem"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"menuItem"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"modeType"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"notification"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"notificationType"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"oFunctionType"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"registeredView"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"scanThis"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"searchDomain"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"setting"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"settingType"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"tns:settingType"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"name"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"settingData"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"siteCode"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"staging"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"tagEncodingType"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"name"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"threatLevel"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"timePattern"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"timePatternType"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"timeTriggeredAction"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"timeZone"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"tour"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"tourDetail"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"transack"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"building"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"tns:building"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"company"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"tns:company"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"ackmaster"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"tns:master"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ref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"tns:master"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"unitType"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"tns:unitType"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"controller"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"tns:controller"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"department"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"tns:department"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"zone"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"tns:zone"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"transackType"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"tns:transackType"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"terminal"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"tns:terminal"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"event"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"tns:eventType"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"floor"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"tns:floor"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"hostedby"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"tns:master"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"location"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"tns:location"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"commonZone"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"tns:commonZone"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"transackData"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"tns:transackData"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"site"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"tns:site"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"direction"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"tns:direction"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"withClause"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maxOccurs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"unbounded"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"sq"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"datetimeutc"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"datetimelocal"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"data"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"trcontroller"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"trsla"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"trdevname"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"trdevfixedaddress"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"trdevserial"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"trbuildingname"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"trflooname"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"trlocname"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"trzonename"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"trdeptname"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"trcompanyname"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"trtagcode"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"trtagtypeid"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"trreasoncode"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"ackdatetime"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"trsitename"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"ackdisplayname"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"trReasonCodeName"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"tagDisplay"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"transackType"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"name"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"terminal"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"tns:deviceImprox"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"controller"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"tns:controller"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"location"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"tns:location"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"locationType"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"tns:locationType"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"transackData"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"accessGroup"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"tns:accessGroup"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"tdCount"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"tdIpAddress"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"tdInputName"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"tdAccessGroupName"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"direction"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"id"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"name"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"transackStat"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ref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"tns:master"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"site"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"tns:site"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"lastApbInZone"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"tns:zone"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"lastTrDateTime"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"lastTrTagcode"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"lastTrTermsla"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"lastTrEvent"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"lastInTrDateTime"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"lastInTrTagcode"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"lastInTrTermsla"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"lastInTrEvent"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"lastOutTrDateTime"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"lastOutTrTagcode"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"lastOutTrTermsla"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"lastOutTrEvent"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"lastApbDir"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"lastApbInTrDateTime"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"lastApbInTrTagcode"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"lastApbInTrTermsla"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"lastApbInTrEvent"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"lastApbOutTrDateTime"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"lastApbOutTrTagcode"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"lastApbOutTrTermsla"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"lastApbOutTrEvent"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"lastZoneno"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"lastOutZoneno"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"lastApbOutZoneno"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"lastInZoneno"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"truncationFormat"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"uiType"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"userLogin"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"site"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"tns:site"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"profile"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"tns:profile"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"version"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"tns:baseDomain"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"verFolderNum"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"verScriptName"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"verCreateDateTime"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"verExecDateTime"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"verExecSuccess"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"statusMaster"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"tns:statusBase"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ref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"tns:master"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"tag"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"tns:tag"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"statusNetwork"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"tns:statusBase"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"device"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"tns:deviceImprox"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"statusDoor"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"tns:statusBase"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xs:element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"error"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"tns:error"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minOccurs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xs:sequence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"controllerid"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"xs:int"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"required"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"dosOpen"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"dosClosed"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"emergencyOn"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"emergencyOff"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"lockdownOn"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"lockdownOff"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"unlockOn"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xs:attribute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"unlockOff"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"xs:string"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xs:extension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xs:complexContent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xs:complexType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352FBE">
      <w:pPr>
        <w:suppressAutoHyphens w:val="0"/>
        <w:autoSpaceDE w:val="0"/>
        <w:spacing w:after="0" w:line="240" w:lineRule="auto"/>
        <w:textAlignment w:val="auto"/>
      </w:pP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xs:schema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FF4C73" w:rsidRDefault="00FF4C73">
      <w:pPr>
        <w:suppressAutoHyphens w:val="0"/>
        <w:autoSpaceDE w:val="0"/>
        <w:spacing w:after="0" w:line="240" w:lineRule="auto"/>
        <w:textAlignment w:val="auto"/>
        <w:rPr>
          <w:rFonts w:ascii="Courier New" w:hAnsi="Courier New" w:cs="Courier New"/>
          <w:sz w:val="20"/>
          <w:szCs w:val="20"/>
        </w:rPr>
      </w:pPr>
    </w:p>
    <w:p w:rsidR="00FF4C73" w:rsidRDefault="00FF4C73"/>
    <w:sectPr w:rsidR="00FF4C73">
      <w:pgSz w:w="12240" w:h="15840"/>
      <w:pgMar w:top="568" w:right="900" w:bottom="709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2FBE" w:rsidRDefault="00352FBE">
      <w:pPr>
        <w:spacing w:after="0" w:line="240" w:lineRule="auto"/>
      </w:pPr>
      <w:r>
        <w:separator/>
      </w:r>
    </w:p>
  </w:endnote>
  <w:endnote w:type="continuationSeparator" w:id="0">
    <w:p w:rsidR="00352FBE" w:rsidRDefault="00352F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2FBE" w:rsidRDefault="00352FBE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352FBE" w:rsidRDefault="00352F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  <w:rsids>
    <w:rsidRoot w:val="00FF4C73"/>
    <w:rsid w:val="00050003"/>
    <w:rsid w:val="00352FBE"/>
    <w:rsid w:val="0042666C"/>
    <w:rsid w:val="00FF4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docId w15:val="{CF8491EB-2539-4E01-B09A-C1B322383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sz w:val="22"/>
        <w:szCs w:val="22"/>
        <w:lang w:val="en-ZA" w:eastAsia="en-US" w:bidi="ar-SA"/>
      </w:rPr>
    </w:rPrDefault>
    <w:pPrDefault>
      <w:pPr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9554</Words>
  <Characters>54458</Characters>
  <Application>Microsoft Office Word</Application>
  <DocSecurity>0</DocSecurity>
  <Lines>453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Impro Technologies</Company>
  <LinksUpToDate>false</LinksUpToDate>
  <CharactersWithSpaces>63885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Sheldon Damons</dc:creator>
  <dc:description/>
  <cp:lastModifiedBy>Douw Strydom</cp:lastModifiedBy>
  <cp:revision>1</cp:revision>
  <dcterms:created xsi:type="dcterms:W3CDTF">2019-03-12T09:13:00Z</dcterms:created>
  <dcterms:modified xsi:type="dcterms:W3CDTF">2019-03-12T09:13:00Z</dcterms:modified>
</cp:coreProperties>
</file>